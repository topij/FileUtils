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EBCEB" w14:textId="77777777" w:rsidR="006F077F" w:rsidRPr="0018525B" w:rsidRDefault="00D65116" w:rsidP="0018525B">
      <w:pPr>
        <w:pStyle w:val="Title"/>
      </w:pPr>
      <w:r w:rsidRPr="00C62555">
        <w:t>Title</w:t>
      </w:r>
    </w:p>
    <w:p w14:paraId="18623F2B" w14:textId="77777777" w:rsidR="00D65116" w:rsidRDefault="00D65116" w:rsidP="00D65116">
      <w:pPr>
        <w:pStyle w:val="Heading2"/>
      </w:pPr>
      <w:bookmarkStart w:id="0" w:name="_Toc210223966"/>
      <w:r>
        <w:t>Subtitle</w:t>
      </w:r>
      <w:bookmarkEnd w:id="0"/>
    </w:p>
    <w:p w14:paraId="0C1E11A7" w14:textId="77777777" w:rsidR="00D65116" w:rsidRPr="00D65116" w:rsidRDefault="00D65116" w:rsidP="00D65116"/>
    <w:p w14:paraId="7897F843" w14:textId="77777777" w:rsidR="006F077F" w:rsidRDefault="00000000">
      <w:pPr>
        <w:pStyle w:val="Heading1"/>
        <w:keepNext w:val="0"/>
        <w:keepLines w:val="0"/>
      </w:pPr>
      <w:bookmarkStart w:id="1" w:name="_Toc210223967"/>
      <w:r>
        <w:t xml:space="preserve">1. </w:t>
      </w:r>
      <w:bookmarkEnd w:id="1"/>
      <w:r w:rsidR="000229B3">
        <w:t>Section title</w:t>
      </w:r>
      <w:r>
        <w:t xml:space="preserve">  </w:t>
      </w:r>
    </w:p>
    <w:p w14:paraId="791C1A8F" w14:textId="77777777" w:rsidR="006F077F" w:rsidRDefault="000229B3">
      <w:pPr>
        <w:pStyle w:val="Heading3"/>
        <w:keepNext w:val="0"/>
        <w:keepLines w:val="0"/>
      </w:pPr>
      <w:r>
        <w:t>Section subtitle</w:t>
      </w:r>
    </w:p>
    <w:p w14:paraId="4633DDE7" w14:textId="77777777" w:rsidR="006F077F" w:rsidRDefault="00D65116">
      <w:r>
        <w:t>Lorem ipsum Lorem ipsum</w:t>
      </w:r>
      <w:r w:rsidRPr="00D65116">
        <w:t xml:space="preserve"> </w:t>
      </w:r>
      <w:r>
        <w:t>Lorem ipsum</w:t>
      </w:r>
      <w:r w:rsidRPr="00D65116">
        <w:t xml:space="preserve"> </w:t>
      </w:r>
      <w:r>
        <w:t xml:space="preserve">Lorem ipsum </w:t>
      </w:r>
    </w:p>
    <w:p w14:paraId="4ED4CDCB" w14:textId="458E0B64" w:rsidR="00870693" w:rsidRDefault="00E13B73" w:rsidP="00870693">
      <w:pPr>
        <w:pStyle w:val="ListParagraph"/>
      </w:pPr>
      <w:r>
        <w:t>Lorem Ipsum</w:t>
      </w:r>
    </w:p>
    <w:p w14:paraId="54E7CDA5" w14:textId="77777777" w:rsidR="00D24F55" w:rsidRDefault="00D24F55" w:rsidP="00D24F55">
      <w:pPr>
        <w:pStyle w:val="ListParagraph"/>
      </w:pPr>
    </w:p>
    <w:p w14:paraId="5BC9182B" w14:textId="77777777" w:rsidR="00D24F55" w:rsidRDefault="00D24F55" w:rsidP="00D24F55">
      <w:pPr>
        <w:pStyle w:val="ListParagraph"/>
      </w:pPr>
    </w:p>
    <w:p w14:paraId="4CB112AC" w14:textId="77777777" w:rsidR="00D24F55" w:rsidRDefault="00D24F55" w:rsidP="00D24F55">
      <w:pPr>
        <w:pStyle w:val="Heading2"/>
      </w:pPr>
      <w:r>
        <w:t>Bullet List Example</w:t>
      </w:r>
    </w:p>
    <w:p w14:paraId="40261D49" w14:textId="77777777" w:rsidR="00D24F55" w:rsidRPr="00834AC6" w:rsidRDefault="00D24F55" w:rsidP="00834AC6">
      <w:pPr>
        <w:pStyle w:val="ListBullet"/>
      </w:pPr>
      <w:r w:rsidRPr="00834AC6">
        <w:t>First bullet item</w:t>
      </w:r>
    </w:p>
    <w:p w14:paraId="113E5A54" w14:textId="77777777" w:rsidR="00D24F55" w:rsidRDefault="00D24F55" w:rsidP="00834AC6">
      <w:pPr>
        <w:pStyle w:val="ListBullet"/>
      </w:pPr>
      <w:r w:rsidRPr="00834AC6">
        <w:t>Second bullet item</w:t>
      </w:r>
    </w:p>
    <w:p w14:paraId="201C1612" w14:textId="029EAD41" w:rsidR="00325ED8" w:rsidRPr="00834AC6" w:rsidRDefault="00E13B73" w:rsidP="00325ED8">
      <w:pPr>
        <w:pStyle w:val="ListBullet"/>
        <w:tabs>
          <w:tab w:val="clear" w:pos="540"/>
          <w:tab w:val="num" w:pos="900"/>
        </w:tabs>
        <w:ind w:left="900"/>
      </w:pPr>
      <w:r>
        <w:t>Lorem ipsum</w:t>
      </w:r>
    </w:p>
    <w:p w14:paraId="708763F0" w14:textId="77777777" w:rsidR="00D24F55" w:rsidRPr="00834AC6" w:rsidRDefault="00D24F55" w:rsidP="00834AC6">
      <w:pPr>
        <w:pStyle w:val="ListBullet"/>
      </w:pPr>
      <w:r w:rsidRPr="00834AC6">
        <w:t>Third bullet item</w:t>
      </w:r>
    </w:p>
    <w:p w14:paraId="1511DF42" w14:textId="77777777" w:rsidR="00D24F55" w:rsidRDefault="00D24F55" w:rsidP="00D24F55">
      <w:pPr>
        <w:pStyle w:val="Heading2"/>
      </w:pPr>
      <w:r>
        <w:t>Numbered List Example</w:t>
      </w:r>
    </w:p>
    <w:p w14:paraId="69AE9E32" w14:textId="77777777" w:rsidR="00D24F55" w:rsidRPr="00834AC6" w:rsidRDefault="00D24F55" w:rsidP="00834AC6">
      <w:pPr>
        <w:pStyle w:val="ListNumber"/>
      </w:pPr>
      <w:r w:rsidRPr="00834AC6">
        <w:t xml:space="preserve">1. </w:t>
      </w:r>
      <w:r w:rsidR="00834AC6" w:rsidRPr="00834AC6">
        <w:tab/>
      </w:r>
      <w:r w:rsidRPr="00834AC6">
        <w:t>First numbered item</w:t>
      </w:r>
    </w:p>
    <w:p w14:paraId="6AF7DF58" w14:textId="77777777" w:rsidR="00D24F55" w:rsidRPr="00834AC6" w:rsidRDefault="00D24F55" w:rsidP="00834AC6">
      <w:pPr>
        <w:pStyle w:val="ListNumber"/>
      </w:pPr>
      <w:r w:rsidRPr="00834AC6">
        <w:t>2.</w:t>
      </w:r>
      <w:r w:rsidR="00834AC6" w:rsidRPr="00834AC6">
        <w:tab/>
      </w:r>
      <w:r w:rsidRPr="00834AC6">
        <w:t>Second numbered item</w:t>
      </w:r>
    </w:p>
    <w:p w14:paraId="4240247C" w14:textId="77777777" w:rsidR="00E27F7B" w:rsidRPr="00834AC6" w:rsidRDefault="00D24F55" w:rsidP="00834AC6">
      <w:pPr>
        <w:pStyle w:val="ListNumber"/>
      </w:pPr>
      <w:r w:rsidRPr="00834AC6">
        <w:t>3.</w:t>
      </w:r>
      <w:r w:rsidR="00834AC6" w:rsidRPr="00834AC6">
        <w:tab/>
      </w:r>
      <w:r w:rsidRPr="00834AC6">
        <w:t>Third numbered item</w:t>
      </w:r>
    </w:p>
    <w:p w14:paraId="31C48A15" w14:textId="77777777" w:rsidR="00E27F7B" w:rsidRDefault="00E27F7B" w:rsidP="002B5F30">
      <w:pPr>
        <w:contextualSpacing/>
      </w:pPr>
    </w:p>
    <w:p w14:paraId="5BF203B8" w14:textId="77777777" w:rsidR="004D118C" w:rsidRDefault="004D118C" w:rsidP="002B5F30">
      <w:pPr>
        <w:contextualSpacing/>
      </w:pPr>
    </w:p>
    <w:p w14:paraId="6E859D9B" w14:textId="77777777" w:rsidR="004D118C" w:rsidRDefault="004D118C" w:rsidP="002B5F30">
      <w:pPr>
        <w:contextualSpacing/>
      </w:pPr>
    </w:p>
    <w:p w14:paraId="16FC3581" w14:textId="77777777" w:rsidR="004D118C" w:rsidRDefault="004D118C" w:rsidP="002B5F30">
      <w:pPr>
        <w:contextualSpacing/>
      </w:pPr>
    </w:p>
    <w:p w14:paraId="649D4272" w14:textId="77777777" w:rsidR="004D118C" w:rsidRDefault="004D118C" w:rsidP="002B5F30">
      <w:pPr>
        <w:contextualSpacing/>
      </w:pPr>
    </w:p>
    <w:p w14:paraId="000AEC2E" w14:textId="77777777" w:rsidR="004D118C" w:rsidRDefault="004D118C" w:rsidP="002B5F30">
      <w:pPr>
        <w:contextualSpacing/>
      </w:pPr>
    </w:p>
    <w:p w14:paraId="3E134F3E" w14:textId="4EFDCB28" w:rsidR="00D24F55" w:rsidRDefault="00D24F55" w:rsidP="00D24F55">
      <w:pPr>
        <w:pStyle w:val="Heading2"/>
      </w:pPr>
      <w:r>
        <w:lastRenderedPageBreak/>
        <w:t>Table Example</w:t>
      </w:r>
      <w:r w:rsidR="00227C24">
        <w:t>s</w:t>
      </w:r>
    </w:p>
    <w:tbl>
      <w:tblPr>
        <w:tblStyle w:val="IP-table"/>
        <w:tblW w:w="0" w:type="auto"/>
        <w:tblLook w:val="06A0" w:firstRow="1" w:lastRow="0" w:firstColumn="1" w:lastColumn="0" w:noHBand="1" w:noVBand="1"/>
      </w:tblPr>
      <w:tblGrid>
        <w:gridCol w:w="2893"/>
        <w:gridCol w:w="2893"/>
        <w:gridCol w:w="2893"/>
      </w:tblGrid>
      <w:tr w:rsidR="00D24F55" w14:paraId="63931BA1" w14:textId="77777777" w:rsidTr="00337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</w:trPr>
        <w:tc>
          <w:tcPr>
            <w:tcW w:w="2893" w:type="dxa"/>
          </w:tcPr>
          <w:p w14:paraId="05D3CFA6" w14:textId="77777777" w:rsidR="008F0655" w:rsidRPr="008F0655" w:rsidRDefault="00D24F55" w:rsidP="00BE1BE7">
            <w:pPr>
              <w:spacing w:line="264" w:lineRule="auto"/>
              <w:rPr>
                <w:b w:val="0"/>
              </w:rPr>
            </w:pPr>
            <w:r>
              <w:t>R1C1</w:t>
            </w:r>
          </w:p>
        </w:tc>
        <w:tc>
          <w:tcPr>
            <w:tcW w:w="2893" w:type="dxa"/>
          </w:tcPr>
          <w:p w14:paraId="29D1D76B" w14:textId="77777777" w:rsidR="00D24F55" w:rsidRDefault="00D24F55" w:rsidP="00BE1BE7">
            <w:pPr>
              <w:spacing w:line="264" w:lineRule="auto"/>
            </w:pPr>
            <w:r>
              <w:t>R1C2</w:t>
            </w:r>
          </w:p>
        </w:tc>
        <w:tc>
          <w:tcPr>
            <w:tcW w:w="2893" w:type="dxa"/>
          </w:tcPr>
          <w:p w14:paraId="7241DB9D" w14:textId="77777777" w:rsidR="00D24F55" w:rsidRDefault="00D24F55" w:rsidP="00BE1BE7">
            <w:pPr>
              <w:spacing w:line="264" w:lineRule="auto"/>
            </w:pPr>
            <w:r>
              <w:t>R1C3</w:t>
            </w:r>
          </w:p>
        </w:tc>
      </w:tr>
      <w:tr w:rsidR="00D24F55" w14:paraId="1804E446" w14:textId="77777777" w:rsidTr="00337E2C">
        <w:trPr>
          <w:trHeight w:val="658"/>
        </w:trPr>
        <w:tc>
          <w:tcPr>
            <w:tcW w:w="2893" w:type="dxa"/>
          </w:tcPr>
          <w:p w14:paraId="1D97EA99" w14:textId="77777777" w:rsidR="00D24F55" w:rsidRDefault="00D24F55" w:rsidP="00BE1BE7">
            <w:pPr>
              <w:spacing w:line="264" w:lineRule="auto"/>
            </w:pPr>
            <w:r>
              <w:t>R2C1</w:t>
            </w:r>
          </w:p>
        </w:tc>
        <w:tc>
          <w:tcPr>
            <w:tcW w:w="2893" w:type="dxa"/>
          </w:tcPr>
          <w:p w14:paraId="680FB3C4" w14:textId="77777777" w:rsidR="00D24F55" w:rsidRDefault="00D24F55" w:rsidP="00BE1BE7">
            <w:pPr>
              <w:spacing w:line="264" w:lineRule="auto"/>
            </w:pPr>
            <w:r>
              <w:t>R2C2</w:t>
            </w:r>
          </w:p>
        </w:tc>
        <w:tc>
          <w:tcPr>
            <w:tcW w:w="2893" w:type="dxa"/>
          </w:tcPr>
          <w:p w14:paraId="3D704B48" w14:textId="77777777" w:rsidR="00D24F55" w:rsidRDefault="00D24F55" w:rsidP="00BE1BE7">
            <w:pPr>
              <w:spacing w:line="264" w:lineRule="auto"/>
            </w:pPr>
            <w:r>
              <w:t>R2C3</w:t>
            </w:r>
          </w:p>
        </w:tc>
      </w:tr>
      <w:tr w:rsidR="00D24F55" w14:paraId="6BB4873A" w14:textId="77777777" w:rsidTr="00337E2C">
        <w:trPr>
          <w:trHeight w:val="642"/>
        </w:trPr>
        <w:tc>
          <w:tcPr>
            <w:tcW w:w="2893" w:type="dxa"/>
          </w:tcPr>
          <w:p w14:paraId="0EB6001D" w14:textId="77777777" w:rsidR="00D24F55" w:rsidRDefault="00D24F55" w:rsidP="00BE1BE7">
            <w:pPr>
              <w:spacing w:line="264" w:lineRule="auto"/>
            </w:pPr>
            <w:r>
              <w:t>R3C1</w:t>
            </w:r>
          </w:p>
        </w:tc>
        <w:tc>
          <w:tcPr>
            <w:tcW w:w="2893" w:type="dxa"/>
          </w:tcPr>
          <w:p w14:paraId="772F123A" w14:textId="77777777" w:rsidR="00D24F55" w:rsidRDefault="00D24F55" w:rsidP="00BE1BE7">
            <w:pPr>
              <w:spacing w:line="264" w:lineRule="auto"/>
            </w:pPr>
            <w:r>
              <w:t>R3C2</w:t>
            </w:r>
          </w:p>
        </w:tc>
        <w:tc>
          <w:tcPr>
            <w:tcW w:w="2893" w:type="dxa"/>
          </w:tcPr>
          <w:p w14:paraId="63DB3607" w14:textId="77777777" w:rsidR="00D24F55" w:rsidRDefault="00D24F55" w:rsidP="00BE1BE7">
            <w:pPr>
              <w:spacing w:line="264" w:lineRule="auto"/>
            </w:pPr>
            <w:r>
              <w:t>R3C3</w:t>
            </w:r>
          </w:p>
        </w:tc>
      </w:tr>
    </w:tbl>
    <w:p w14:paraId="07B4B05D" w14:textId="77777777" w:rsidR="002B5F30" w:rsidRDefault="002B5F30" w:rsidP="00D24F55">
      <w:pPr>
        <w:pStyle w:val="Heading2"/>
      </w:pPr>
    </w:p>
    <w:tbl>
      <w:tblPr>
        <w:tblStyle w:val="IP-tablelight"/>
        <w:tblW w:w="0" w:type="auto"/>
        <w:tblInd w:w="0" w:type="dxa"/>
        <w:tblLook w:val="06A0" w:firstRow="1" w:lastRow="0" w:firstColumn="1" w:lastColumn="0" w:noHBand="1" w:noVBand="1"/>
      </w:tblPr>
      <w:tblGrid>
        <w:gridCol w:w="2893"/>
        <w:gridCol w:w="2893"/>
        <w:gridCol w:w="2893"/>
      </w:tblGrid>
      <w:tr w:rsidR="00906199" w14:paraId="664178EC" w14:textId="77777777" w:rsidTr="00264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</w:trPr>
        <w:tc>
          <w:tcPr>
            <w:tcW w:w="2893" w:type="dxa"/>
          </w:tcPr>
          <w:p w14:paraId="13210B6B" w14:textId="77777777" w:rsidR="00906199" w:rsidRPr="008F0655" w:rsidRDefault="00906199" w:rsidP="0064449B">
            <w:pPr>
              <w:spacing w:line="264" w:lineRule="auto"/>
              <w:rPr>
                <w:b w:val="0"/>
              </w:rPr>
            </w:pPr>
            <w:r>
              <w:t>R1C1</w:t>
            </w:r>
          </w:p>
        </w:tc>
        <w:tc>
          <w:tcPr>
            <w:tcW w:w="2893" w:type="dxa"/>
          </w:tcPr>
          <w:p w14:paraId="75BFD545" w14:textId="77777777" w:rsidR="00906199" w:rsidRDefault="00906199" w:rsidP="0064449B">
            <w:pPr>
              <w:spacing w:line="264" w:lineRule="auto"/>
            </w:pPr>
            <w:r>
              <w:t>R1C2</w:t>
            </w:r>
          </w:p>
        </w:tc>
        <w:tc>
          <w:tcPr>
            <w:tcW w:w="2893" w:type="dxa"/>
          </w:tcPr>
          <w:p w14:paraId="5B65AA41" w14:textId="77777777" w:rsidR="00906199" w:rsidRDefault="00906199" w:rsidP="0064449B">
            <w:pPr>
              <w:spacing w:line="264" w:lineRule="auto"/>
            </w:pPr>
            <w:r>
              <w:t>R1C3</w:t>
            </w:r>
          </w:p>
        </w:tc>
      </w:tr>
      <w:tr w:rsidR="00906199" w14:paraId="0F103941" w14:textId="77777777" w:rsidTr="00264C13">
        <w:trPr>
          <w:trHeight w:val="658"/>
        </w:trPr>
        <w:tc>
          <w:tcPr>
            <w:tcW w:w="2893" w:type="dxa"/>
          </w:tcPr>
          <w:p w14:paraId="78C8D27E" w14:textId="77777777" w:rsidR="00906199" w:rsidRDefault="00906199" w:rsidP="0064449B">
            <w:pPr>
              <w:spacing w:line="264" w:lineRule="auto"/>
            </w:pPr>
            <w:r>
              <w:t>R2C1</w:t>
            </w:r>
          </w:p>
        </w:tc>
        <w:tc>
          <w:tcPr>
            <w:tcW w:w="2893" w:type="dxa"/>
          </w:tcPr>
          <w:p w14:paraId="4B402708" w14:textId="77777777" w:rsidR="00906199" w:rsidRDefault="00906199" w:rsidP="0064449B">
            <w:pPr>
              <w:spacing w:line="264" w:lineRule="auto"/>
            </w:pPr>
            <w:r>
              <w:t>R2C2</w:t>
            </w:r>
          </w:p>
        </w:tc>
        <w:tc>
          <w:tcPr>
            <w:tcW w:w="2893" w:type="dxa"/>
          </w:tcPr>
          <w:p w14:paraId="77263019" w14:textId="77777777" w:rsidR="00906199" w:rsidRDefault="00906199" w:rsidP="0064449B">
            <w:pPr>
              <w:spacing w:line="264" w:lineRule="auto"/>
            </w:pPr>
            <w:r>
              <w:t>R2C3</w:t>
            </w:r>
          </w:p>
        </w:tc>
      </w:tr>
      <w:tr w:rsidR="00906199" w14:paraId="46C12C5F" w14:textId="77777777" w:rsidTr="00264C13">
        <w:trPr>
          <w:trHeight w:val="642"/>
        </w:trPr>
        <w:tc>
          <w:tcPr>
            <w:tcW w:w="2893" w:type="dxa"/>
          </w:tcPr>
          <w:p w14:paraId="7C7123FD" w14:textId="77777777" w:rsidR="00906199" w:rsidRDefault="00906199" w:rsidP="0064449B">
            <w:pPr>
              <w:spacing w:line="264" w:lineRule="auto"/>
            </w:pPr>
            <w:r>
              <w:t>R3C1</w:t>
            </w:r>
          </w:p>
        </w:tc>
        <w:tc>
          <w:tcPr>
            <w:tcW w:w="2893" w:type="dxa"/>
          </w:tcPr>
          <w:p w14:paraId="1B7E95A7" w14:textId="77777777" w:rsidR="00906199" w:rsidRDefault="00906199" w:rsidP="0064449B">
            <w:pPr>
              <w:spacing w:line="264" w:lineRule="auto"/>
            </w:pPr>
            <w:r>
              <w:t>R3C2</w:t>
            </w:r>
          </w:p>
        </w:tc>
        <w:tc>
          <w:tcPr>
            <w:tcW w:w="2893" w:type="dxa"/>
          </w:tcPr>
          <w:p w14:paraId="623FDAFE" w14:textId="77777777" w:rsidR="00906199" w:rsidRDefault="00906199" w:rsidP="0064449B">
            <w:pPr>
              <w:spacing w:line="264" w:lineRule="auto"/>
            </w:pPr>
            <w:r>
              <w:t>R3C3</w:t>
            </w:r>
          </w:p>
        </w:tc>
      </w:tr>
    </w:tbl>
    <w:p w14:paraId="14DD916F" w14:textId="77777777" w:rsidR="00906199" w:rsidRPr="00906199" w:rsidRDefault="00906199" w:rsidP="00906199"/>
    <w:p w14:paraId="39DE8FAA" w14:textId="77777777" w:rsidR="002B5F30" w:rsidRPr="002B5F30" w:rsidRDefault="002B5F30" w:rsidP="002B5F30"/>
    <w:p w14:paraId="2A3A4939" w14:textId="77777777" w:rsidR="00D24F55" w:rsidRDefault="00D24F55" w:rsidP="00D24F55">
      <w:pPr>
        <w:pStyle w:val="Heading2"/>
      </w:pPr>
      <w:r>
        <w:t>Block Quote Example</w:t>
      </w:r>
    </w:p>
    <w:p w14:paraId="1917C8BB" w14:textId="77777777" w:rsidR="00D24F55" w:rsidRPr="002B5F30" w:rsidRDefault="00D24F55" w:rsidP="002B5F30">
      <w:pPr>
        <w:pStyle w:val="IntenseQuote"/>
      </w:pPr>
      <w:r w:rsidRPr="002B5F30">
        <w:t xml:space="preserve">“This is a sample block quote. It should adopt your template’s quotation style if </w:t>
      </w:r>
      <w:proofErr w:type="spellStart"/>
      <w:r w:rsidRPr="002B5F30">
        <w:t>define</w:t>
      </w:r>
      <w:r w:rsidR="00BE1BE7" w:rsidRPr="002B5F30">
        <w:t>asdfasdfsadf</w:t>
      </w:r>
      <w:r w:rsidRPr="002B5F30">
        <w:t>d</w:t>
      </w:r>
      <w:proofErr w:type="spellEnd"/>
      <w:r w:rsidRPr="002B5F30">
        <w:t>.”</w:t>
      </w:r>
    </w:p>
    <w:p w14:paraId="407C6A2D" w14:textId="77777777" w:rsidR="00D24F55" w:rsidRPr="00D24F55" w:rsidRDefault="00D24F55" w:rsidP="00D24F55">
      <w:pPr>
        <w:pStyle w:val="ListParagraph"/>
      </w:pPr>
    </w:p>
    <w:sectPr w:rsidR="00D24F55" w:rsidRPr="00D24F55" w:rsidSect="00E673D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B780E" w14:textId="77777777" w:rsidR="00BD1862" w:rsidRDefault="00BD1862">
      <w:pPr>
        <w:spacing w:before="0" w:after="0" w:line="240" w:lineRule="auto"/>
      </w:pPr>
      <w:r>
        <w:separator/>
      </w:r>
    </w:p>
  </w:endnote>
  <w:endnote w:type="continuationSeparator" w:id="0">
    <w:p w14:paraId="537061FC" w14:textId="77777777" w:rsidR="00BD1862" w:rsidRDefault="00BD18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1095A65-24C6-E344-A44D-14F7417A34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65C5B45-9F34-CC4A-A42A-F8FD44EE5D52}"/>
    <w:embedItalic r:id="rId3" w:fontKey="{FA452CB4-4BB7-2C49-A68E-86010BEC086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320A11E-E209-5145-9833-5ECC764FA2A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C066E158-FBFF-EF4E-82C9-BBB33AE1134C}"/>
  </w:font>
  <w:font w:name="Inter">
    <w:altName w:val="Calibri"/>
    <w:panose1 w:val="020B0604020202020204"/>
    <w:charset w:val="00"/>
    <w:family w:val="auto"/>
    <w:pitch w:val="default"/>
  </w:font>
  <w:font w:name="Inter Tight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D403A0D0-78A4-1242-95B4-22667970F82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0B3A8A68-8BD7-A74F-BDCB-1856CF7D412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CF7CFD-61F4-5E44-87C8-31786B15717B}"/>
    <w:embedItalic r:id="rId14" w:fontKey="{36EC2BD1-7D3A-784B-94D0-2074CC34471D}"/>
  </w:font>
  <w:font w:name="In Parallel">
    <w:panose1 w:val="00000000000000000000"/>
    <w:charset w:val="4D"/>
    <w:family w:val="auto"/>
    <w:notTrueType/>
    <w:pitch w:val="variable"/>
    <w:sig w:usb0="A10000EF" w:usb1="5001E4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AB8FF" w14:textId="77777777" w:rsidR="00C87671" w:rsidRDefault="00C876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52B72D" w14:textId="7B6611BB" w:rsidR="006F077F" w:rsidRDefault="00227C24" w:rsidP="00227C24">
    <w:pPr>
      <w:tabs>
        <w:tab w:val="center" w:pos="4320"/>
        <w:tab w:val="right" w:pos="9360"/>
      </w:tabs>
      <w:spacing w:before="200"/>
      <w:rPr>
        <w:color w:val="666666"/>
        <w:sz w:val="14"/>
        <w:szCs w:val="14"/>
      </w:rPr>
    </w:pPr>
    <w:r>
      <w:rPr>
        <w:color w:val="666666"/>
        <w:sz w:val="14"/>
        <w:szCs w:val="14"/>
      </w:rPr>
      <w:t>ACME INC</w:t>
    </w:r>
    <w:r>
      <w:rPr>
        <w:color w:val="666666"/>
        <w:sz w:val="14"/>
        <w:szCs w:val="14"/>
      </w:rPr>
      <w:tab/>
    </w:r>
    <w:r w:rsidR="003A6B95">
      <w:rPr>
        <w:color w:val="666666"/>
        <w:sz w:val="14"/>
        <w:szCs w:val="14"/>
      </w:rPr>
      <w:t>Document saved:</w:t>
    </w:r>
    <w:r w:rsidR="00000000">
      <w:rPr>
        <w:color w:val="666666"/>
        <w:sz w:val="14"/>
        <w:szCs w:val="14"/>
      </w:rPr>
      <w:t xml:space="preserve"> </w:t>
    </w:r>
    <w:r w:rsidR="00972931">
      <w:rPr>
        <w:color w:val="666666"/>
        <w:sz w:val="14"/>
        <w:szCs w:val="14"/>
      </w:rPr>
      <w:fldChar w:fldCharType="begin"/>
    </w:r>
    <w:r w:rsidR="00972931">
      <w:rPr>
        <w:color w:val="666666"/>
        <w:sz w:val="14"/>
        <w:szCs w:val="14"/>
      </w:rPr>
      <w:instrText xml:space="preserve"> SAVEDATE \@ "d MMMM, yyyy" \* MERGEFORMAT </w:instrText>
    </w:r>
    <w:r w:rsidR="00972931">
      <w:rPr>
        <w:color w:val="666666"/>
        <w:sz w:val="14"/>
        <w:szCs w:val="14"/>
      </w:rPr>
      <w:fldChar w:fldCharType="separate"/>
    </w:r>
    <w:r w:rsidR="00E9188C">
      <w:rPr>
        <w:noProof/>
        <w:color w:val="666666"/>
        <w:sz w:val="14"/>
        <w:szCs w:val="14"/>
      </w:rPr>
      <w:t>17 October, 2025</w:t>
    </w:r>
    <w:r w:rsidR="00972931">
      <w:rPr>
        <w:color w:val="666666"/>
        <w:sz w:val="14"/>
        <w:szCs w:val="14"/>
      </w:rPr>
      <w:fldChar w:fldCharType="end"/>
    </w:r>
    <w:r>
      <w:rPr>
        <w:color w:val="666666"/>
        <w:sz w:val="14"/>
        <w:szCs w:val="14"/>
      </w:rPr>
      <w:tab/>
      <w:t>Page</w:t>
    </w:r>
    <w:r>
      <w:rPr>
        <w:color w:val="666666"/>
        <w:sz w:val="14"/>
        <w:szCs w:val="14"/>
      </w:rPr>
      <w:t xml:space="preserve"> </w:t>
    </w:r>
    <w:r>
      <w:rPr>
        <w:color w:val="666666"/>
        <w:sz w:val="14"/>
        <w:szCs w:val="14"/>
      </w:rPr>
      <w:fldChar w:fldCharType="begin"/>
    </w:r>
    <w:r>
      <w:rPr>
        <w:color w:val="666666"/>
        <w:sz w:val="14"/>
        <w:szCs w:val="14"/>
      </w:rPr>
      <w:instrText>PAGE</w:instrText>
    </w:r>
    <w:r>
      <w:rPr>
        <w:color w:val="666666"/>
        <w:sz w:val="14"/>
        <w:szCs w:val="14"/>
      </w:rPr>
      <w:fldChar w:fldCharType="separate"/>
    </w:r>
    <w:r>
      <w:rPr>
        <w:color w:val="666666"/>
        <w:sz w:val="14"/>
        <w:szCs w:val="14"/>
      </w:rPr>
      <w:t>2</w:t>
    </w:r>
    <w:r>
      <w:rPr>
        <w:color w:val="666666"/>
        <w:sz w:val="14"/>
        <w:szCs w:val="14"/>
      </w:rPr>
      <w:fldChar w:fldCharType="end"/>
    </w:r>
    <w:r>
      <w:rPr>
        <w:color w:val="666666"/>
        <w:sz w:val="14"/>
        <w:szCs w:val="14"/>
      </w:rPr>
      <w:t>/</w:t>
    </w:r>
    <w:r>
      <w:rPr>
        <w:color w:val="666666"/>
        <w:sz w:val="14"/>
        <w:szCs w:val="14"/>
      </w:rPr>
      <w:fldChar w:fldCharType="begin"/>
    </w:r>
    <w:r>
      <w:rPr>
        <w:color w:val="666666"/>
        <w:sz w:val="14"/>
        <w:szCs w:val="14"/>
      </w:rPr>
      <w:instrText xml:space="preserve"> NUMPAGES  \* MERGEFORMAT </w:instrText>
    </w:r>
    <w:r>
      <w:rPr>
        <w:color w:val="666666"/>
        <w:sz w:val="14"/>
        <w:szCs w:val="14"/>
      </w:rPr>
      <w:fldChar w:fldCharType="separate"/>
    </w:r>
    <w:r>
      <w:rPr>
        <w:color w:val="666666"/>
        <w:sz w:val="14"/>
        <w:szCs w:val="14"/>
      </w:rPr>
      <w:t>2</w:t>
    </w:r>
    <w:r>
      <w:rPr>
        <w:color w:val="666666"/>
        <w:sz w:val="14"/>
        <w:szCs w:val="14"/>
      </w:rPr>
      <w:fldChar w:fldCharType="end"/>
    </w:r>
  </w:p>
  <w:p w14:paraId="024A2373" w14:textId="77777777" w:rsidR="006F077F" w:rsidRPr="00563DB9" w:rsidRDefault="00000000" w:rsidP="00C87671">
    <w:pPr>
      <w:tabs>
        <w:tab w:val="center" w:pos="5040"/>
      </w:tabs>
      <w:spacing w:before="200"/>
      <w:jc w:val="right"/>
      <w:rPr>
        <w:rFonts w:ascii="Inter Tight" w:eastAsia="Inter Tight" w:hAnsi="Inter Tight" w:cs="Inter Tight"/>
        <w:b/>
        <w:color w:val="666666"/>
        <w:sz w:val="14"/>
        <w:szCs w:val="14"/>
      </w:rPr>
    </w:pPr>
    <w:r>
      <w:rPr>
        <w:rFonts w:ascii="Inter Tight" w:eastAsia="Inter Tight" w:hAnsi="Inter Tight" w:cs="Inter Tight"/>
        <w:b/>
        <w:color w:val="666666"/>
        <w:sz w:val="14"/>
        <w:szCs w:val="14"/>
      </w:rPr>
      <w:t>CONFIDENTIAL AND PROPRIETARY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123B7" w14:textId="77777777" w:rsidR="00C87671" w:rsidRDefault="00C876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B653B" w14:textId="77777777" w:rsidR="00BD1862" w:rsidRDefault="00BD1862">
      <w:pPr>
        <w:spacing w:before="0" w:after="0" w:line="240" w:lineRule="auto"/>
      </w:pPr>
      <w:r>
        <w:separator/>
      </w:r>
    </w:p>
  </w:footnote>
  <w:footnote w:type="continuationSeparator" w:id="0">
    <w:p w14:paraId="142D8FD9" w14:textId="77777777" w:rsidR="00BD1862" w:rsidRDefault="00BD18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87F16" w14:textId="77777777" w:rsidR="00C87671" w:rsidRDefault="00C876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9BB22F" w14:textId="77777777" w:rsidR="00C87671" w:rsidRDefault="00C876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897DA" w14:textId="77777777" w:rsidR="00C87671" w:rsidRDefault="00C876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183063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A154C51A"/>
    <w:lvl w:ilvl="0">
      <w:start w:val="1"/>
      <w:numFmt w:val="bullet"/>
      <w:pStyle w:val="List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</w:abstractNum>
  <w:abstractNum w:abstractNumId="2" w15:restartNumberingAfterBreak="0">
    <w:nsid w:val="026C10AB"/>
    <w:multiLevelType w:val="multilevel"/>
    <w:tmpl w:val="2C4A9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2C0224"/>
    <w:multiLevelType w:val="multilevel"/>
    <w:tmpl w:val="9C749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E05855"/>
    <w:multiLevelType w:val="multilevel"/>
    <w:tmpl w:val="0394B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B91B70"/>
    <w:multiLevelType w:val="multilevel"/>
    <w:tmpl w:val="7DA23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1D52E5"/>
    <w:multiLevelType w:val="multilevel"/>
    <w:tmpl w:val="C2BE9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2C5A27"/>
    <w:multiLevelType w:val="multilevel"/>
    <w:tmpl w:val="8F9E1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930C2E"/>
    <w:multiLevelType w:val="multilevel"/>
    <w:tmpl w:val="045CA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68508A"/>
    <w:multiLevelType w:val="multilevel"/>
    <w:tmpl w:val="037C2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E24D13"/>
    <w:multiLevelType w:val="multilevel"/>
    <w:tmpl w:val="14DCB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8D6DDB"/>
    <w:multiLevelType w:val="multilevel"/>
    <w:tmpl w:val="525E4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352899"/>
    <w:multiLevelType w:val="multilevel"/>
    <w:tmpl w:val="4DCCF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22764E"/>
    <w:multiLevelType w:val="multilevel"/>
    <w:tmpl w:val="AFA04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52619F"/>
    <w:multiLevelType w:val="multilevel"/>
    <w:tmpl w:val="9F808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59A3558"/>
    <w:multiLevelType w:val="multilevel"/>
    <w:tmpl w:val="69C04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5E211DC"/>
    <w:multiLevelType w:val="multilevel"/>
    <w:tmpl w:val="B1BAB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D932367"/>
    <w:multiLevelType w:val="multilevel"/>
    <w:tmpl w:val="BA70F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FE47665"/>
    <w:multiLevelType w:val="multilevel"/>
    <w:tmpl w:val="B3A0A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01487A"/>
    <w:multiLevelType w:val="multilevel"/>
    <w:tmpl w:val="4A007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4D87AF7"/>
    <w:multiLevelType w:val="multilevel"/>
    <w:tmpl w:val="42948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68B3CBF"/>
    <w:multiLevelType w:val="multilevel"/>
    <w:tmpl w:val="3E387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7271071"/>
    <w:multiLevelType w:val="multilevel"/>
    <w:tmpl w:val="DD04A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5C7E8D"/>
    <w:multiLevelType w:val="hybridMultilevel"/>
    <w:tmpl w:val="65EC7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4B6FA5"/>
    <w:multiLevelType w:val="multilevel"/>
    <w:tmpl w:val="C2B89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440002F"/>
    <w:multiLevelType w:val="multilevel"/>
    <w:tmpl w:val="69627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FFE03F3"/>
    <w:multiLevelType w:val="multilevel"/>
    <w:tmpl w:val="7AF8E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6826809">
    <w:abstractNumId w:val="12"/>
  </w:num>
  <w:num w:numId="2" w16cid:durableId="153037900">
    <w:abstractNumId w:val="9"/>
  </w:num>
  <w:num w:numId="3" w16cid:durableId="1295910330">
    <w:abstractNumId w:val="15"/>
  </w:num>
  <w:num w:numId="4" w16cid:durableId="1491286192">
    <w:abstractNumId w:val="22"/>
  </w:num>
  <w:num w:numId="5" w16cid:durableId="1084765648">
    <w:abstractNumId w:val="18"/>
  </w:num>
  <w:num w:numId="6" w16cid:durableId="519009857">
    <w:abstractNumId w:val="16"/>
  </w:num>
  <w:num w:numId="7" w16cid:durableId="333873064">
    <w:abstractNumId w:val="6"/>
  </w:num>
  <w:num w:numId="8" w16cid:durableId="1875994000">
    <w:abstractNumId w:val="11"/>
  </w:num>
  <w:num w:numId="9" w16cid:durableId="1249080130">
    <w:abstractNumId w:val="5"/>
  </w:num>
  <w:num w:numId="10" w16cid:durableId="417823690">
    <w:abstractNumId w:val="20"/>
  </w:num>
  <w:num w:numId="11" w16cid:durableId="1619027634">
    <w:abstractNumId w:val="17"/>
  </w:num>
  <w:num w:numId="12" w16cid:durableId="1852985957">
    <w:abstractNumId w:val="13"/>
  </w:num>
  <w:num w:numId="13" w16cid:durableId="821504424">
    <w:abstractNumId w:val="19"/>
  </w:num>
  <w:num w:numId="14" w16cid:durableId="1217399049">
    <w:abstractNumId w:val="2"/>
  </w:num>
  <w:num w:numId="15" w16cid:durableId="472871693">
    <w:abstractNumId w:val="4"/>
  </w:num>
  <w:num w:numId="16" w16cid:durableId="12153301">
    <w:abstractNumId w:val="24"/>
  </w:num>
  <w:num w:numId="17" w16cid:durableId="1750689377">
    <w:abstractNumId w:val="3"/>
  </w:num>
  <w:num w:numId="18" w16cid:durableId="2058046194">
    <w:abstractNumId w:val="10"/>
  </w:num>
  <w:num w:numId="19" w16cid:durableId="1185484526">
    <w:abstractNumId w:val="14"/>
  </w:num>
  <w:num w:numId="20" w16cid:durableId="1092892675">
    <w:abstractNumId w:val="7"/>
  </w:num>
  <w:num w:numId="21" w16cid:durableId="1378896780">
    <w:abstractNumId w:val="26"/>
  </w:num>
  <w:num w:numId="22" w16cid:durableId="80489278">
    <w:abstractNumId w:val="21"/>
  </w:num>
  <w:num w:numId="23" w16cid:durableId="1098254207">
    <w:abstractNumId w:val="8"/>
  </w:num>
  <w:num w:numId="24" w16cid:durableId="1888763026">
    <w:abstractNumId w:val="25"/>
  </w:num>
  <w:num w:numId="25" w16cid:durableId="1031608280">
    <w:abstractNumId w:val="23"/>
  </w:num>
  <w:num w:numId="26" w16cid:durableId="1941528434">
    <w:abstractNumId w:val="1"/>
  </w:num>
  <w:num w:numId="27" w16cid:durableId="1216620249">
    <w:abstractNumId w:val="0"/>
  </w:num>
  <w:num w:numId="28" w16cid:durableId="536629348">
    <w:abstractNumId w:val="0"/>
  </w:num>
  <w:num w:numId="29" w16cid:durableId="1990672047">
    <w:abstractNumId w:val="0"/>
  </w:num>
  <w:num w:numId="30" w16cid:durableId="706107695">
    <w:abstractNumId w:val="0"/>
  </w:num>
  <w:num w:numId="31" w16cid:durableId="1165972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embedTrueTypeFonts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A09"/>
    <w:rsid w:val="000229B3"/>
    <w:rsid w:val="000B5450"/>
    <w:rsid w:val="000B66E2"/>
    <w:rsid w:val="000C63CF"/>
    <w:rsid w:val="000F41B8"/>
    <w:rsid w:val="0017561B"/>
    <w:rsid w:val="0018525B"/>
    <w:rsid w:val="001E3E96"/>
    <w:rsid w:val="00205445"/>
    <w:rsid w:val="00207931"/>
    <w:rsid w:val="00227C24"/>
    <w:rsid w:val="00264C13"/>
    <w:rsid w:val="002B5F30"/>
    <w:rsid w:val="003215E9"/>
    <w:rsid w:val="00325ED8"/>
    <w:rsid w:val="00337E2C"/>
    <w:rsid w:val="00342944"/>
    <w:rsid w:val="00342F8D"/>
    <w:rsid w:val="0039047A"/>
    <w:rsid w:val="00391B68"/>
    <w:rsid w:val="003A6B95"/>
    <w:rsid w:val="004B5A09"/>
    <w:rsid w:val="004D118C"/>
    <w:rsid w:val="005031BD"/>
    <w:rsid w:val="00563DB9"/>
    <w:rsid w:val="00666900"/>
    <w:rsid w:val="006D65E8"/>
    <w:rsid w:val="006F077F"/>
    <w:rsid w:val="00755042"/>
    <w:rsid w:val="00834AC6"/>
    <w:rsid w:val="00845661"/>
    <w:rsid w:val="0087004B"/>
    <w:rsid w:val="00870693"/>
    <w:rsid w:val="008F0655"/>
    <w:rsid w:val="00906199"/>
    <w:rsid w:val="00923D81"/>
    <w:rsid w:val="00972931"/>
    <w:rsid w:val="009A46AE"/>
    <w:rsid w:val="009A6959"/>
    <w:rsid w:val="009B5AC4"/>
    <w:rsid w:val="00A24AA2"/>
    <w:rsid w:val="00B01E2C"/>
    <w:rsid w:val="00B85833"/>
    <w:rsid w:val="00BD1862"/>
    <w:rsid w:val="00BE1BE7"/>
    <w:rsid w:val="00C10F91"/>
    <w:rsid w:val="00C12418"/>
    <w:rsid w:val="00C62555"/>
    <w:rsid w:val="00C728F6"/>
    <w:rsid w:val="00C87671"/>
    <w:rsid w:val="00D24F55"/>
    <w:rsid w:val="00D65116"/>
    <w:rsid w:val="00D81635"/>
    <w:rsid w:val="00DE1ACB"/>
    <w:rsid w:val="00E13B73"/>
    <w:rsid w:val="00E1564B"/>
    <w:rsid w:val="00E27F7B"/>
    <w:rsid w:val="00E673D1"/>
    <w:rsid w:val="00E9188C"/>
    <w:rsid w:val="00EB6815"/>
    <w:rsid w:val="00ED53E9"/>
    <w:rsid w:val="00EF5BA8"/>
    <w:rsid w:val="00F20165"/>
    <w:rsid w:val="00F82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4A793"/>
  <w15:docId w15:val="{DC502106-5122-BD49-8135-EFE695FE1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sz w:val="22"/>
        <w:szCs w:val="22"/>
        <w:lang w:val="en" w:eastAsia="en-US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40"/>
      <w:outlineLvl w:val="0"/>
    </w:pPr>
    <w:rPr>
      <w:rFonts w:ascii="Inter Tight" w:eastAsia="Inter Tight" w:hAnsi="Inter Tight" w:cs="Inter Tight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833"/>
    <w:pPr>
      <w:keepNext/>
      <w:keepLines/>
      <w:spacing w:before="360" w:after="120"/>
      <w:outlineLvl w:val="1"/>
    </w:pPr>
    <w:rPr>
      <w:rFonts w:ascii="Inter Tight" w:eastAsia="Inter Tight" w:hAnsi="Inter Tight" w:cs="Inter Tight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rsid w:val="0018525B"/>
    <w:pPr>
      <w:keepNext/>
      <w:keepLines/>
      <w:spacing w:before="280" w:after="60"/>
    </w:pPr>
    <w:rPr>
      <w:rFonts w:ascii="Inter Tight" w:eastAsia="Inter Tight" w:hAnsi="Inter Tight" w:cs="Inter Tight"/>
      <w:b/>
      <w:color w:val="000000" w:themeColor="text1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651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116"/>
  </w:style>
  <w:style w:type="paragraph" w:styleId="Footer">
    <w:name w:val="footer"/>
    <w:basedOn w:val="Normal"/>
    <w:link w:val="FooterChar"/>
    <w:uiPriority w:val="99"/>
    <w:unhideWhenUsed/>
    <w:rsid w:val="00D651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116"/>
  </w:style>
  <w:style w:type="paragraph" w:styleId="TOC2">
    <w:name w:val="toc 2"/>
    <w:basedOn w:val="Normal"/>
    <w:next w:val="Normal"/>
    <w:autoRedefine/>
    <w:uiPriority w:val="39"/>
    <w:unhideWhenUsed/>
    <w:rsid w:val="00563D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63DB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63DB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3DB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4F5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85833"/>
    <w:rPr>
      <w:rFonts w:ascii="Inter Tight" w:eastAsia="Inter Tight" w:hAnsi="Inter Tight" w:cs="Inter Tight"/>
      <w:b/>
      <w:sz w:val="32"/>
      <w:szCs w:val="32"/>
    </w:rPr>
  </w:style>
  <w:style w:type="paragraph" w:styleId="ListBullet">
    <w:name w:val="List Bullet"/>
    <w:basedOn w:val="Normal"/>
    <w:autoRedefine/>
    <w:uiPriority w:val="99"/>
    <w:unhideWhenUsed/>
    <w:qFormat/>
    <w:rsid w:val="00834AC6"/>
    <w:pPr>
      <w:numPr>
        <w:numId w:val="26"/>
      </w:numPr>
      <w:contextualSpacing/>
    </w:p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2B5F30"/>
    <w:pPr>
      <w:ind w:left="90" w:hanging="90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F30"/>
    <w:rPr>
      <w:i/>
      <w:iCs/>
    </w:rPr>
  </w:style>
  <w:style w:type="table" w:styleId="TableGrid">
    <w:name w:val="Table Grid"/>
    <w:basedOn w:val="TableNormal"/>
    <w:uiPriority w:val="59"/>
    <w:rsid w:val="00D24F55"/>
    <w:pPr>
      <w:spacing w:before="0" w:after="0" w:line="240" w:lineRule="auto"/>
    </w:pPr>
    <w:rPr>
      <w:rFonts w:asciiTheme="minorHAnsi" w:eastAsiaTheme="minorEastAsia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2B5F3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F30"/>
    <w:rPr>
      <w:i/>
      <w:iCs/>
      <w:color w:val="404040" w:themeColor="text1" w:themeTint="BF"/>
    </w:rPr>
  </w:style>
  <w:style w:type="table" w:styleId="GridTable4">
    <w:name w:val="Grid Table 4"/>
    <w:basedOn w:val="TableNormal"/>
    <w:uiPriority w:val="49"/>
    <w:rsid w:val="00ED53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Number">
    <w:name w:val="List Number"/>
    <w:basedOn w:val="Normal"/>
    <w:autoRedefine/>
    <w:uiPriority w:val="99"/>
    <w:unhideWhenUsed/>
    <w:qFormat/>
    <w:rsid w:val="00834AC6"/>
    <w:pPr>
      <w:tabs>
        <w:tab w:val="left" w:pos="540"/>
      </w:tabs>
      <w:ind w:left="547" w:hanging="360"/>
      <w:contextualSpacing/>
    </w:pPr>
  </w:style>
  <w:style w:type="table" w:styleId="ListTable6Colorful">
    <w:name w:val="List Table 6 Colorful"/>
    <w:basedOn w:val="TableNormal"/>
    <w:uiPriority w:val="51"/>
    <w:rsid w:val="002B5F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2B5F3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2B5F3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3-Accent6">
    <w:name w:val="Grid Table 3 Accent 6"/>
    <w:basedOn w:val="TableNormal"/>
    <w:uiPriority w:val="48"/>
    <w:rsid w:val="002B5F30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2B5F3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IP-table">
    <w:name w:val="IP-table"/>
    <w:basedOn w:val="TableNormal"/>
    <w:uiPriority w:val="99"/>
    <w:rsid w:val="008F0655"/>
    <w:pPr>
      <w:spacing w:before="0" w:after="0" w:line="240" w:lineRule="auto"/>
    </w:pPr>
    <w:tblPr>
      <w:tblBorders>
        <w:bottom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43" w:type="dxa"/>
        <w:bottom w:w="43" w:type="dxa"/>
      </w:tblCellMar>
    </w:tblPr>
    <w:tcPr>
      <w:vAlign w:val="center"/>
    </w:tc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1224"/>
      </w:tcPr>
    </w:tblStylePr>
  </w:style>
  <w:style w:type="table" w:styleId="TableGridLight">
    <w:name w:val="Grid Table Light"/>
    <w:basedOn w:val="TableNormal"/>
    <w:uiPriority w:val="40"/>
    <w:rsid w:val="009A46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IP-tablelight">
    <w:name w:val="IP-table_light"/>
    <w:basedOn w:val="TableNormal0"/>
    <w:uiPriority w:val="99"/>
    <w:rsid w:val="00845661"/>
    <w:pPr>
      <w:spacing w:before="100" w:beforeAutospacing="1" w:after="100" w:afterAutospacing="1" w:line="240" w:lineRule="auto"/>
    </w:pPr>
    <w:tblPr>
      <w:tblBorders>
        <w:bottom w:val="single" w:sz="8" w:space="0" w:color="7F7F7F" w:themeColor="text1" w:themeTint="80"/>
        <w:insideH w:val="single" w:sz="4" w:space="0" w:color="D9D9D9" w:themeColor="background1" w:themeShade="D9"/>
      </w:tblBorders>
      <w:tblCellMar>
        <w:top w:w="43" w:type="dxa"/>
        <w:bottom w:w="43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In Parallel" w:hAnsi="In Parallel"/>
        <w:b/>
        <w:color w:val="000000" w:themeColor="text1"/>
      </w:rPr>
      <w:tblPr/>
      <w:tcPr>
        <w:tcBorders>
          <w:top w:val="single" w:sz="8" w:space="0" w:color="595959" w:themeColor="text1" w:themeTint="A6"/>
          <w:left w:val="nil"/>
          <w:bottom w:val="single" w:sz="8" w:space="0" w:color="7F7F7F" w:themeColor="text1" w:themeTint="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opi/Library/Group%20Containers/UBF8T346G9.Office/User%20Content.localized/Templates.localized/IP_template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IP_template4.dotx</Template>
  <TotalTime>1</TotalTime>
  <Pages>2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Topi Järvinen</dc:creator>
  <cp:lastModifiedBy>Topi Järvinen</cp:lastModifiedBy>
  <cp:revision>3</cp:revision>
  <dcterms:created xsi:type="dcterms:W3CDTF">2025-10-19T11:50:00Z</dcterms:created>
  <dcterms:modified xsi:type="dcterms:W3CDTF">2025-10-19T12:02:00Z</dcterms:modified>
</cp:coreProperties>
</file>